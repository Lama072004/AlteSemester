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6316" w:rsidRPr="00D326BD" w:rsidRDefault="00136316">
      <w:pPr>
        <w:rPr>
          <w:b/>
          <w:bCs/>
          <w:lang w:val="en-GB"/>
        </w:rPr>
      </w:pPr>
      <w:r w:rsidRPr="00D326BD">
        <w:rPr>
          <w:b/>
          <w:bCs/>
          <w:lang w:val="en-GB"/>
        </w:rPr>
        <w:t>Meßschaltung</w:t>
      </w:r>
    </w:p>
    <w:p w:rsidR="00136316" w:rsidRPr="00D326BD" w:rsidRDefault="00136316">
      <w:pPr>
        <w:rPr>
          <w:lang w:val="en-GB"/>
        </w:rPr>
      </w:pPr>
      <w:r>
        <w:rPr>
          <w:noProof/>
          <w:lang w:val="de-DE" w:eastAsia="de-DE"/>
        </w:rPr>
        <w:pict>
          <v:rect id="Rechteck 10" o:spid="_x0000_s1026" style="position:absolute;margin-left:19.7pt;margin-top:33.6pt;width:10.9pt;height:26.3pt;z-index:251680256;visibility:visible;v-text-anchor:middle" strokeweight="1pt"/>
        </w:pict>
      </w:r>
      <w:r>
        <w:rPr>
          <w:noProof/>
          <w:lang w:val="de-DE" w:eastAsia="de-DE"/>
        </w:rPr>
        <w:pict>
          <v:line id="Gerader Verbinder 13" o:spid="_x0000_s1027" style="position:absolute;z-index:251637248;visibility:visible" from="29.15pt,5.2pt" to="266.65pt,5.7pt" strokeweight=".5pt">
            <v:stroke joinstyle="miter"/>
          </v:line>
        </w:pict>
      </w:r>
      <w:r>
        <w:rPr>
          <w:noProof/>
          <w:lang w:val="de-DE" w:eastAsia="de-DE"/>
        </w:rPr>
        <w:pict>
          <v:line id="Gerader Verbinder 50" o:spid="_x0000_s1028" style="position:absolute;flip:y;z-index:251673088;visibility:visible" from="266.15pt,5.7pt" to="266.65pt,108.2pt" strokeweight=".5pt">
            <v:stroke joinstyle="miter"/>
          </v:line>
        </w:pict>
      </w:r>
      <w:r>
        <w:rPr>
          <w:noProof/>
          <w:lang w:val="de-DE" w:eastAsia="de-DE"/>
        </w:rPr>
        <w:pict>
          <v:rect id="Rechteck 51" o:spid="_x0000_s1029" style="position:absolute;margin-left:261.65pt;margin-top:25.2pt;width:9pt;height:21.5pt;z-index:251674112;visibility:visible;v-text-anchor:middle" strokeweight="1pt"/>
        </w:pict>
      </w:r>
      <w:r>
        <w:rPr>
          <w:noProof/>
          <w:lang w:val="de-DE" w:eastAsia="de-DE"/>
        </w:rPr>
        <w:pict>
          <v:rect id="Rechteck 48" o:spid="_x0000_s1030" style="position:absolute;margin-left:208.15pt;margin-top:24.7pt;width:10pt;height:21.5pt;z-index:251671040;visibility:visible;v-text-anchor:middle" strokeweight="1pt"/>
        </w:pict>
      </w:r>
      <w:r>
        <w:rPr>
          <w:noProof/>
          <w:lang w:val="de-DE" w:eastAsia="de-DE"/>
        </w:rPr>
        <w:pict>
          <v:line id="Gerader Verbinder 47" o:spid="_x0000_s1031" style="position:absolute;flip:y;z-index:251670016;visibility:visible" from="212.65pt,5.2pt" to="212.65pt,121.2pt" strokeweight=".5pt">
            <v:stroke joinstyle="miter"/>
          </v:line>
        </w:pict>
      </w:r>
      <w:r>
        <w:rPr>
          <w:noProof/>
          <w:lang w:val="de-DE" w:eastAsia="de-DE"/>
        </w:rPr>
        <w:pict>
          <v:line id="Gerader Verbinder 38" o:spid="_x0000_s1032" style="position:absolute;flip:y;z-index:251660800;visibility:visible" from="83.15pt,5.7pt" to="83.15pt,38.2pt" strokeweight=".5pt">
            <v:stroke joinstyle="miter"/>
          </v:line>
        </w:pict>
      </w:r>
      <w:r>
        <w:rPr>
          <w:noProof/>
          <w:lang w:val="de-DE" w:eastAsia="de-DE"/>
        </w:rPr>
        <w:pict>
          <v:line id="Gerader Verbinder 18" o:spid="_x0000_s1033" style="position:absolute;z-index:251642368;visibility:visible" from="25.9pt,17.7pt" to="25.9pt,121.2pt" strokeweight=".5pt">
            <v:stroke joinstyle="miter"/>
          </v:line>
        </w:pict>
      </w:r>
      <w:r>
        <w:rPr>
          <w:noProof/>
          <w:lang w:val="de-DE" w:eastAsia="de-DE"/>
        </w:rPr>
        <w:pict>
          <v:line id="Gerader Verbinder 17" o:spid="_x0000_s1034" style="position:absolute;flip:x y;z-index:251641344;visibility:visible" from="7.85pt,15.45pt" to="7.85pt,21.45pt" strokeweight=".5pt">
            <v:stroke joinstyle="miter"/>
          </v:line>
        </w:pict>
      </w:r>
      <w:r>
        <w:rPr>
          <w:noProof/>
          <w:lang w:val="de-DE" w:eastAsia="de-DE"/>
        </w:rPr>
        <w:pict>
          <v:line id="Gerader Verbinder 16" o:spid="_x0000_s1035" style="position:absolute;z-index:251640320;visibility:visible" from="2.65pt,21.45pt" to="13.15pt,21.45pt" strokeweight=".5pt">
            <v:stroke joinstyle="miter"/>
          </v:line>
        </w:pict>
      </w:r>
      <w:r>
        <w:rPr>
          <w:noProof/>
          <w:lang w:val="de-DE" w:eastAsia="de-DE"/>
        </w:rPr>
        <w:pict>
          <v:oval id="Ellipse 12" o:spid="_x0000_s1036" style="position:absolute;margin-left:22.15pt;margin-top:11.7pt;width:6.75pt;height:6.75pt;z-index:251636224;visibility:visible;v-text-anchor:middle" fillcolor="#5b9bd5" strokecolor="#1f4d78" strokeweight="1pt">
            <v:stroke joinstyle="miter"/>
          </v:oval>
        </w:pict>
      </w:r>
      <w:r>
        <w:rPr>
          <w:noProof/>
          <w:lang w:val="de-DE" w:eastAsia="de-DE"/>
        </w:rPr>
        <w:pict>
          <v:oval id="Ellipse 11" o:spid="_x0000_s1037" style="position:absolute;margin-left:22.15pt;margin-top:1.2pt;width:6.75pt;height:6.75pt;z-index:251635200;visibility:visible;v-text-anchor:middle" fillcolor="#5b9bd5" strokecolor="#1f4d78" strokeweight="1pt">
            <v:stroke joinstyle="miter"/>
          </v:oval>
        </w:pict>
      </w:r>
      <w:r w:rsidRPr="00D326BD">
        <w:rPr>
          <w:lang w:val="en-GB"/>
        </w:rPr>
        <w:t>12V</w:t>
      </w:r>
      <w:r w:rsidRPr="00D326BD">
        <w:rPr>
          <w:lang w:val="en-GB"/>
        </w:rPr>
        <w:br/>
        <w:t xml:space="preserve">                                                           Ifet            0.5                 0.5</w:t>
      </w:r>
    </w:p>
    <w:p w:rsidR="00136316" w:rsidRPr="00D326BD" w:rsidRDefault="00136316" w:rsidP="00185F6B">
      <w:pPr>
        <w:tabs>
          <w:tab w:val="left" w:pos="5830"/>
        </w:tabs>
        <w:rPr>
          <w:lang w:val="en-GB"/>
        </w:rPr>
      </w:pPr>
      <w:r>
        <w:rPr>
          <w:noProof/>
          <w:lang w:val="de-DE" w:eastAsia="de-DE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Gerade Verbindung mit Pfeil 56" o:spid="_x0000_s1038" type="#_x0000_t32" style="position:absolute;margin-left:272.15pt;margin-top:14.2pt;width:18pt;height:11pt;flip:x;z-index:251679232;visibility:visible;mso-position-horizontal-relative:margin" strokecolor="#5b9bd5" strokeweight=".5pt">
            <v:stroke endarrow="block" joinstyle="miter"/>
            <w10:wrap anchorx="margin"/>
          </v:shape>
        </w:pict>
      </w:r>
      <w:r>
        <w:rPr>
          <w:noProof/>
          <w:lang w:val="de-DE" w:eastAsia="de-DE"/>
        </w:rPr>
        <w:pict>
          <v:shape id="Gerade Verbindung mit Pfeil 55" o:spid="_x0000_s1039" type="#_x0000_t32" style="position:absolute;margin-left:215.55pt;margin-top:13.7pt;width:18pt;height:11pt;flip:x;z-index:251678208;visibility:visible;mso-position-horizontal-relative:margin" strokecolor="#5b9bd5" strokeweight=".5pt">
            <v:stroke endarrow="block" joinstyle="miter"/>
            <w10:wrap anchorx="margin"/>
          </v:shape>
        </w:pict>
      </w:r>
      <w:r>
        <w:rPr>
          <w:noProof/>
          <w:lang w:val="de-DE" w:eastAsia="de-DE"/>
        </w:rPr>
        <w:pict>
          <v:shape id="Gerade Verbindung mit Pfeil 54" o:spid="_x0000_s1040" type="#_x0000_t32" style="position:absolute;margin-left:149.15pt;margin-top:.7pt;width:3.6pt;height:33pt;flip:x;z-index:251677184;visibility:visible" strokecolor="#5b9bd5" strokeweight=".5pt">
            <v:stroke endarrow="block" joinstyle="miter"/>
          </v:shape>
        </w:pict>
      </w:r>
      <w:r>
        <w:rPr>
          <w:noProof/>
          <w:lang w:val="de-DE" w:eastAsia="de-DE"/>
        </w:rPr>
        <w:pict>
          <v:line id="Gerader Verbinder 39" o:spid="_x0000_s1041" style="position:absolute;flip:y;z-index:251661824;visibility:visible" from="82.65pt,8.7pt" to="83.15pt,33.2pt" strokeweight=".5pt">
            <v:stroke joinstyle="miter"/>
          </v:line>
        </w:pict>
      </w:r>
      <w:r>
        <w:rPr>
          <w:noProof/>
          <w:lang w:val="de-DE" w:eastAsia="de-DE"/>
        </w:rPr>
        <w:pict>
          <v:line id="Gerader Verbinder 37" o:spid="_x0000_s1042" style="position:absolute;flip:y;z-index:251659776;visibility:visible" from="70.15pt,.7pt" to="95.15pt,1.2pt" strokeweight=".5pt">
            <v:stroke joinstyle="miter"/>
          </v:line>
        </w:pict>
      </w:r>
      <w:r>
        <w:rPr>
          <w:noProof/>
          <w:lang w:val="de-DE" w:eastAsia="de-DE"/>
        </w:rPr>
        <w:pict>
          <v:line id="Gerader Verbinder 36" o:spid="_x0000_s1043" style="position:absolute;flip:y;z-index:251658752;visibility:visible" from="70.15pt,8.2pt" to="95.15pt,8.7pt" strokeweight=".5pt">
            <v:stroke joinstyle="miter"/>
          </v:line>
        </w:pict>
      </w:r>
      <w:r w:rsidRPr="00D326BD">
        <w:rPr>
          <w:lang w:val="en-GB"/>
        </w:rPr>
        <w:t xml:space="preserve">                                                                                         Idiode</w:t>
      </w:r>
      <w:r w:rsidRPr="00D326BD">
        <w:rPr>
          <w:lang w:val="en-GB"/>
        </w:rPr>
        <w:tab/>
        <w:t>Ilast</w:t>
      </w:r>
    </w:p>
    <w:p w:rsidR="00136316" w:rsidRPr="00D326BD" w:rsidRDefault="00136316">
      <w:pPr>
        <w:rPr>
          <w:lang w:val="en-GB"/>
        </w:rPr>
      </w:pPr>
      <w:r>
        <w:rPr>
          <w:noProof/>
          <w:lang w:val="de-DE" w:eastAsia="de-DE"/>
        </w:rPr>
        <w:pict>
          <v:line id="Gerader Verbinder 46" o:spid="_x0000_s1044" style="position:absolute;flip:y;z-index:251668992;visibility:visible" from="204.15pt,17.2pt" to="222.15pt,17.7pt">
            <v:stroke joinstyle="miter"/>
          </v:line>
        </w:pict>
      </w:r>
      <w:r>
        <w:rPr>
          <w:noProof/>
          <w:lang w:val="de-DE" w:eastAsia="de-DE"/>
        </w:rPr>
        <w:pict>
          <v:shapetype id="_x0000_t5" coordsize="21600,21600" o:spt="5" adj="10800" path="m@0,l,21600r21600,xe">
            <v:stroke joinstyle="miter"/>
            <v:formulas>
              <v:f eqn="val #0"/>
              <v:f eqn="prod #0 1 2"/>
              <v:f eqn="sum @1 10800 0"/>
            </v:formulas>
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<v:handles>
              <v:h position="#0,topLeft" xrange="0,21600"/>
            </v:handles>
          </v:shapetype>
          <v:shape id="Gleichschenkliges Dreieck 49" o:spid="_x0000_s1045" type="#_x0000_t5" style="position:absolute;margin-left:205.65pt;margin-top:17.7pt;width:14.5pt;height:12.5pt;z-index:251672064;visibility:visible;v-text-anchor:middle" strokeweight="1pt"/>
        </w:pict>
      </w:r>
      <w:r>
        <w:rPr>
          <w:noProof/>
          <w:lang w:val="de-DE" w:eastAsia="de-DE"/>
        </w:rPr>
        <w:pict>
          <v:line id="Gerader Verbinder 41" o:spid="_x0000_s1046" style="position:absolute;flip:x y;z-index:251663872;visibility:visible" from="157.65pt,10.7pt" to="157.65pt,48.7pt" strokeweight=".5pt">
            <v:stroke joinstyle="miter"/>
          </v:line>
        </w:pict>
      </w:r>
      <w:r>
        <w:rPr>
          <w:noProof/>
          <w:lang w:val="de-DE" w:eastAsia="de-DE"/>
        </w:rPr>
        <w:pict>
          <v:line id="Gerader Verbinder 35" o:spid="_x0000_s1047" style="position:absolute;z-index:251657728;visibility:visible" from="26.15pt,10.7pt" to="157.15pt,10.7pt" strokeweight=".5pt">
            <v:stroke joinstyle="miter"/>
          </v:line>
        </w:pict>
      </w:r>
      <w:r>
        <w:rPr>
          <w:noProof/>
          <w:lang w:val="de-DE" w:eastAsia="de-DE"/>
        </w:rPr>
        <w:pict>
          <v:rect id="Rechteck 40" o:spid="_x0000_s1048" style="position:absolute;margin-left:112.55pt;margin-top:5pt;width:20pt;height:10.75pt;z-index:251662848;visibility:visible;v-text-anchor:middle" strokeweight="1pt"/>
        </w:pict>
      </w:r>
      <w:r w:rsidRPr="00D326BD">
        <w:rPr>
          <w:lang w:val="en-GB"/>
        </w:rPr>
        <w:t xml:space="preserve">                                       0.5</w:t>
      </w:r>
    </w:p>
    <w:p w:rsidR="00136316" w:rsidRPr="00D326BD" w:rsidRDefault="00136316">
      <w:pPr>
        <w:rPr>
          <w:lang w:val="en-GB"/>
        </w:rPr>
      </w:pPr>
      <w:r>
        <w:rPr>
          <w:noProof/>
          <w:lang w:val="de-DE" w:eastAsia="de-DE"/>
        </w:rPr>
        <w:pict>
          <v:rect id="Rechteck 43" o:spid="_x0000_s1049" style="position:absolute;margin-left:257pt;margin-top:19.45pt;width:18pt;height:29.25pt;z-index:251664896;visibility:visible;v-text-anchor:middle" strokeweight="1pt"/>
        </w:pict>
      </w:r>
      <w:r>
        <w:rPr>
          <w:noProof/>
          <w:lang w:val="de-DE" w:eastAsia="de-DE"/>
        </w:rPr>
        <w:pict>
          <v:line id="Gerader Verbinder 24" o:spid="_x0000_s1050" style="position:absolute;flip:x y;z-index:251648512;visibility:visible" from="130.15pt,15.2pt" to="130.65pt,39.7pt" strokeweight=".5pt">
            <v:stroke joinstyle="miter"/>
          </v:line>
        </w:pict>
      </w:r>
      <w:r>
        <w:rPr>
          <w:noProof/>
          <w:lang w:val="de-DE" w:eastAsia="de-DE"/>
        </w:rPr>
        <w:pict>
          <v:line id="Gerader Verbinder 21" o:spid="_x0000_s1051" style="position:absolute;flip:y;z-index:251645440;visibility:visible" from="117.9pt,.7pt" to="117.9pt,26.45pt" strokeweight=".5pt">
            <v:stroke joinstyle="miter"/>
          </v:line>
        </w:pict>
      </w:r>
      <w:r>
        <w:rPr>
          <w:noProof/>
          <w:lang w:val="de-DE" w:eastAsia="de-DE"/>
        </w:rPr>
        <w:pict>
          <v:line id="Gerader Verbinder 19" o:spid="_x0000_s1052" style="position:absolute;z-index:251643392;visibility:visible" from="118.15pt,.7pt" to="142.4pt,.7pt" strokeweight=".5pt">
            <v:stroke joinstyle="miter"/>
          </v:line>
        </w:pict>
      </w:r>
      <w:r>
        <w:rPr>
          <w:noProof/>
          <w:lang w:val="de-DE" w:eastAsia="de-DE"/>
        </w:rPr>
        <w:pict>
          <v:rect id="Rechteck 31" o:spid="_x0000_s1053" style="position:absolute;margin-left:91.65pt;margin-top:20.2pt;width:20pt;height:10.75pt;z-index:251655680;visibility:visible;v-text-anchor:middle" strokeweight="1pt"/>
        </w:pict>
      </w:r>
      <w:r>
        <w:rPr>
          <w:noProof/>
          <w:lang w:val="de-DE" w:eastAsia="de-DE"/>
        </w:rPr>
        <w:pict>
          <v:oval id="Ellipse 30" o:spid="_x0000_s1054" style="position:absolute;margin-left:137.65pt;margin-top:12.2pt;width:3.55pt;height:4.25pt;z-index:251653632;visibility:visible;v-text-anchor:middle" strokecolor="white" strokeweight="1pt">
            <v:stroke joinstyle="miter"/>
          </v:oval>
        </w:pict>
      </w:r>
      <w:r>
        <w:rPr>
          <w:noProof/>
          <w:lang w:val="de-DE" w:eastAsia="de-DE"/>
        </w:rPr>
        <w:pict>
          <v:oval id="Ellipse 29" o:spid="_x0000_s1055" style="position:absolute;margin-left:131.15pt;margin-top:12.2pt;width:3.6pt;height:4.25pt;z-index:251652608;visibility:visible;v-text-anchor:middle" strokecolor="white" strokeweight="1pt">
            <v:stroke joinstyle="miter"/>
          </v:oval>
        </w:pict>
      </w:r>
      <w:r>
        <w:rPr>
          <w:noProof/>
          <w:lang w:val="de-DE" w:eastAsia="de-DE"/>
        </w:rPr>
        <w:pict>
          <v:line id="Gerader Verbinder 26" o:spid="_x0000_s1056" style="position:absolute;flip:y;z-index:251649536;visibility:visible" from="142.15pt,1.7pt" to="142.15pt,12.95pt" strokeweight=".5pt">
            <v:stroke joinstyle="miter"/>
          </v:line>
        </w:pict>
      </w:r>
      <w:r>
        <w:rPr>
          <w:noProof/>
          <w:lang w:val="de-DE" w:eastAsia="de-DE"/>
        </w:rPr>
        <w:pict>
          <v:line id="Gerader Verbinder 27" o:spid="_x0000_s1057" style="position:absolute;flip:y;z-index:251650560;visibility:visible" from="136.15pt,15.2pt" to="136.15pt,26.45pt" strokeweight=".5pt">
            <v:stroke endarrow="block" joinstyle="miter"/>
          </v:line>
        </w:pict>
      </w:r>
      <w:r>
        <w:rPr>
          <w:noProof/>
          <w:lang w:val="de-DE" w:eastAsia="de-DE"/>
        </w:rPr>
        <w:pict>
          <v:line id="Gerader Verbinder 28" o:spid="_x0000_s1058" style="position:absolute;flip:y;z-index:251651584;visibility:visible" from="142.15pt,15.2pt" to="142.15pt,26.45pt" strokeweight=".5pt">
            <v:stroke joinstyle="miter"/>
          </v:line>
        </w:pict>
      </w:r>
      <w:r>
        <w:rPr>
          <w:noProof/>
          <w:lang w:val="de-DE" w:eastAsia="de-DE"/>
        </w:rPr>
        <w:pict>
          <v:line id="Gerader Verbinder 23" o:spid="_x0000_s1059" style="position:absolute;z-index:251647488;visibility:visible" from="125.65pt,14.45pt" to="145.9pt,14.45pt" strokeweight=".5pt">
            <v:stroke joinstyle="miter"/>
          </v:line>
        </w:pict>
      </w:r>
      <w:r w:rsidRPr="00D326BD">
        <w:rPr>
          <w:lang w:val="en-GB"/>
        </w:rPr>
        <w:t xml:space="preserve">                                   0.5</w:t>
      </w:r>
    </w:p>
    <w:p w:rsidR="00136316" w:rsidRPr="00D326BD" w:rsidRDefault="00136316">
      <w:pPr>
        <w:rPr>
          <w:lang w:val="en-GB"/>
        </w:rPr>
      </w:pPr>
      <w:r>
        <w:rPr>
          <w:noProof/>
          <w:lang w:val="de-DE" w:eastAsia="de-DE"/>
        </w:rPr>
        <w:pict>
          <v:shape id="Gerade Verbindung mit Pfeil 53" o:spid="_x0000_s1060" type="#_x0000_t32" style="position:absolute;margin-left:118.15pt;margin-top:3.2pt;width:8.5pt;height:37.5pt;flip:x y;z-index:251676160;visibility:visible" strokecolor="#5b9bd5" strokeweight=".5pt">
            <v:stroke endarrow="block" joinstyle="miter"/>
          </v:shape>
        </w:pict>
      </w:r>
      <w:r>
        <w:rPr>
          <w:noProof/>
          <w:lang w:val="de-DE" w:eastAsia="de-DE"/>
        </w:rPr>
        <w:pict>
          <v:shape id="Gerade Verbindung mit Pfeil 52" o:spid="_x0000_s1061" type="#_x0000_t32" style="position:absolute;margin-left:247.15pt;margin-top:17.2pt;width:6pt;height:27.5pt;flip:x y;z-index:251675136;visibility:visible" strokecolor="#5b9bd5" strokeweight=".5pt">
            <v:stroke endarrow="block" joinstyle="miter"/>
          </v:shape>
        </w:pict>
      </w:r>
      <w:r>
        <w:rPr>
          <w:noProof/>
          <w:lang w:val="de-DE" w:eastAsia="de-DE"/>
        </w:rPr>
        <w:pict>
          <v:oval id="Ellipse 44" o:spid="_x0000_s1062" style="position:absolute;margin-left:262.5pt;margin-top:3.7pt;width:6.75pt;height:6.75pt;z-index:251665920;visibility:visible;v-text-anchor:middle" fillcolor="#5b9bd5" strokecolor="#1f4d78" strokeweight="1pt">
            <v:stroke joinstyle="miter"/>
          </v:oval>
        </w:pict>
      </w:r>
      <w:r>
        <w:rPr>
          <w:noProof/>
          <w:lang w:val="de-DE" w:eastAsia="de-DE"/>
        </w:rPr>
        <w:pict>
          <v:oval id="Ellipse 45" o:spid="_x0000_s1063" style="position:absolute;margin-left:262.5pt;margin-top:14.2pt;width:6.75pt;height:6.75pt;z-index:251666944;visibility:visible;v-text-anchor:middle" fillcolor="#5b9bd5" strokecolor="#1f4d78" strokeweight="1pt">
            <v:stroke joinstyle="miter"/>
          </v:oval>
        </w:pict>
      </w:r>
      <w:r>
        <w:rPr>
          <w:noProof/>
          <w:lang w:val="de-DE" w:eastAsia="de-DE"/>
        </w:rPr>
        <w:pict>
          <v:line id="Gerader Verbinder 42" o:spid="_x0000_s1064" style="position:absolute;z-index:251667968;visibility:visible" from="130.5pt,17.45pt" to="261.5pt,17.45pt" strokeweight=".5pt">
            <v:stroke joinstyle="miter"/>
          </v:line>
        </w:pict>
      </w:r>
      <w:r>
        <w:rPr>
          <w:noProof/>
          <w:lang w:val="de-DE" w:eastAsia="de-DE"/>
        </w:rPr>
        <w:pict>
          <v:line id="Gerader Verbinder 22" o:spid="_x0000_s1065" style="position:absolute;z-index:251646464;visibility:visible" from="136.65pt,3.7pt" to="157.15pt,3.7pt" strokeweight=".5pt">
            <v:stroke joinstyle="miter"/>
          </v:line>
        </w:pict>
      </w:r>
      <w:r>
        <w:rPr>
          <w:noProof/>
          <w:lang w:val="de-DE" w:eastAsia="de-DE"/>
        </w:rPr>
        <w:pict>
          <v:line id="Gerader Verbinder 33" o:spid="_x0000_s1066" style="position:absolute;flip:y;z-index:251654656;visibility:visible" from="78.65pt,3.7pt" to="117.9pt,4.7pt" strokeweight=".5pt">
            <v:stroke joinstyle="miter"/>
          </v:line>
        </w:pict>
      </w:r>
      <w:r>
        <w:rPr>
          <w:noProof/>
          <w:lang w:val="de-DE" w:eastAsia="de-DE"/>
        </w:rPr>
        <w:pict>
          <v:line id="Gerader Verbinder 34" o:spid="_x0000_s1067" style="position:absolute;flip:y;z-index:251656704;visibility:visible" from="78.15pt,4.7pt" to="78.65pt,26.45pt" strokeweight=".5pt">
            <v:stroke joinstyle="miter"/>
          </v:line>
        </w:pict>
      </w:r>
      <w:r>
        <w:rPr>
          <w:noProof/>
          <w:lang w:val="de-DE" w:eastAsia="de-DE"/>
        </w:rPr>
        <w:pict>
          <v:oval id="Ellipse 14" o:spid="_x0000_s1068" style="position:absolute;margin-left:17.65pt;margin-top:16.95pt;width:16.5pt;height:17.25pt;z-index:251638272;visibility:visible;v-text-anchor:middle" strokeweight="1pt">
            <v:stroke joinstyle="miter"/>
          </v:oval>
        </w:pict>
      </w:r>
      <w:r>
        <w:rPr>
          <w:noProof/>
          <w:lang w:val="de-DE" w:eastAsia="de-DE"/>
        </w:rPr>
        <w:pict>
          <v:oval id="Ellipse 15" o:spid="_x0000_s1069" style="position:absolute;margin-left:22.5pt;margin-top:22.45pt;width:6.75pt;height:6.75pt;z-index:251639296;visibility:visible;v-text-anchor:middle" fillcolor="#5b9bd5" strokecolor="#1f4d78" strokeweight="1pt">
            <v:stroke joinstyle="miter"/>
          </v:oval>
        </w:pict>
      </w:r>
      <w:r w:rsidRPr="00D326BD">
        <w:rPr>
          <w:lang w:val="en-GB"/>
        </w:rPr>
        <w:tab/>
      </w:r>
      <w:r w:rsidRPr="00D326BD">
        <w:rPr>
          <w:lang w:val="en-GB"/>
        </w:rPr>
        <w:tab/>
      </w:r>
      <w:r w:rsidRPr="00D326BD">
        <w:rPr>
          <w:lang w:val="en-GB"/>
        </w:rPr>
        <w:tab/>
      </w:r>
      <w:r w:rsidRPr="00D326BD">
        <w:rPr>
          <w:lang w:val="en-GB"/>
        </w:rPr>
        <w:tab/>
      </w:r>
      <w:r w:rsidRPr="00D326BD">
        <w:rPr>
          <w:lang w:val="en-GB"/>
        </w:rPr>
        <w:tab/>
      </w:r>
      <w:r w:rsidRPr="00D326BD">
        <w:rPr>
          <w:lang w:val="en-GB"/>
        </w:rPr>
        <w:tab/>
      </w:r>
      <w:r w:rsidRPr="00D326BD">
        <w:rPr>
          <w:lang w:val="en-GB"/>
        </w:rPr>
        <w:tab/>
      </w:r>
      <w:r w:rsidRPr="00D326BD">
        <w:rPr>
          <w:lang w:val="en-GB"/>
        </w:rPr>
        <w:tab/>
        <w:t>Last</w:t>
      </w:r>
    </w:p>
    <w:p w:rsidR="00136316" w:rsidRPr="00D326BD" w:rsidRDefault="00136316" w:rsidP="00641018">
      <w:pPr>
        <w:ind w:firstLine="708"/>
        <w:rPr>
          <w:lang w:val="en-GB"/>
        </w:rPr>
      </w:pPr>
      <w:r>
        <w:rPr>
          <w:noProof/>
          <w:lang w:val="de-DE" w:eastAsia="de-DE"/>
        </w:rPr>
        <w:pict>
          <v:line id="Gerader Verbinder 20" o:spid="_x0000_s1070" style="position:absolute;left:0;text-align:left;flip:y;z-index:251644416;visibility:visible" from="27.4pt,4pt" to="77.65pt,4pt" strokeweight=".5pt">
            <v:stroke joinstyle="miter"/>
          </v:line>
        </w:pict>
      </w:r>
    </w:p>
    <w:p w:rsidR="00136316" w:rsidRDefault="00136316" w:rsidP="00185F6B">
      <w:pPr>
        <w:tabs>
          <w:tab w:val="left" w:pos="5000"/>
        </w:tabs>
      </w:pPr>
      <w:r>
        <w:t>BNC in 0/10V                             Ug</w:t>
      </w:r>
      <w:r>
        <w:tab/>
        <w:t>Ud= ULast invert</w:t>
      </w:r>
    </w:p>
    <w:p w:rsidR="00136316" w:rsidRDefault="00136316">
      <w:pPr>
        <w:rPr>
          <w:b/>
          <w:bCs/>
        </w:rPr>
      </w:pPr>
      <w:r w:rsidRPr="002420A5">
        <w:rPr>
          <w:b/>
          <w:bCs/>
        </w:rPr>
        <w:t>FET-Ein/Ausschaltvorgang mit ohmscher Last  ( Funktionsgen, ILast, ULast</w:t>
      </w:r>
      <w:r>
        <w:rPr>
          <w:b/>
          <w:bCs/>
        </w:rPr>
        <w:t>=inv Udrain</w:t>
      </w:r>
      <w:r w:rsidRPr="002420A5">
        <w:rPr>
          <w:b/>
          <w:bCs/>
        </w:rPr>
        <w:t>, Ugate)</w:t>
      </w:r>
    </w:p>
    <w:p w:rsidR="00136316" w:rsidRDefault="00136316" w:rsidP="002420A5">
      <w:r w:rsidRPr="00B757AF">
        <w:rPr>
          <w:noProof/>
          <w:lang w:val="de-DE" w:eastAsia="de-DE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Grafik 1" o:spid="_x0000_i1025" type="#_x0000_t75" style="width:363pt;height:217.5pt;visibility:visible">
            <v:imagedata r:id="rId6" o:title=""/>
          </v:shape>
        </w:pict>
      </w:r>
    </w:p>
    <w:p w:rsidR="00136316" w:rsidRDefault="00136316" w:rsidP="002420A5">
      <w:r w:rsidRPr="00B757AF">
        <w:rPr>
          <w:noProof/>
          <w:lang w:val="de-DE" w:eastAsia="de-DE"/>
        </w:rPr>
        <w:pict>
          <v:shape id="Grafik 32" o:spid="_x0000_i1026" type="#_x0000_t75" style="width:363pt;height:217.5pt;visibility:visible">
            <v:imagedata r:id="rId7" o:title=""/>
          </v:shape>
        </w:pict>
      </w:r>
    </w:p>
    <w:p w:rsidR="00136316" w:rsidRDefault="00136316" w:rsidP="002420A5"/>
    <w:p w:rsidR="00136316" w:rsidRDefault="00136316" w:rsidP="002420A5"/>
    <w:p w:rsidR="00136316" w:rsidRDefault="00136316" w:rsidP="002420A5"/>
    <w:p w:rsidR="00136316" w:rsidRPr="002420A5" w:rsidRDefault="00136316" w:rsidP="002420A5"/>
    <w:p w:rsidR="00136316" w:rsidRPr="00065C19" w:rsidRDefault="00136316" w:rsidP="00065C19">
      <w:pPr>
        <w:ind w:firstLine="708"/>
      </w:pPr>
      <w:r>
        <w:t>Gleichstrommotor1 mit höherer Drehzahl: Ifet, ILast,IDiode,ULast invert (=Udrain)</w:t>
      </w:r>
    </w:p>
    <w:p w:rsidR="00136316" w:rsidRDefault="00136316" w:rsidP="00065C19">
      <w:r w:rsidRPr="00B757AF">
        <w:rPr>
          <w:noProof/>
          <w:lang w:val="de-DE" w:eastAsia="de-DE"/>
        </w:rPr>
        <w:pict>
          <v:shape id="Grafik 3" o:spid="_x0000_i1027" type="#_x0000_t75" style="width:453.75pt;height:272.25pt;visibility:visible">
            <v:imagedata r:id="rId8" o:title=""/>
          </v:shape>
        </w:pict>
      </w:r>
    </w:p>
    <w:p w:rsidR="00136316" w:rsidRDefault="00136316" w:rsidP="00065C19"/>
    <w:p w:rsidR="00136316" w:rsidRDefault="00136316" w:rsidP="00065C19">
      <w:r>
        <w:tab/>
        <w:t>Gleichstrommotor2 mit kleiner Drehzahl: Ifet, Idiode, ULast invert (=Udrain)</w:t>
      </w:r>
    </w:p>
    <w:p w:rsidR="00136316" w:rsidRDefault="00136316" w:rsidP="00065C19">
      <w:r w:rsidRPr="00B757AF">
        <w:rPr>
          <w:noProof/>
          <w:lang w:val="de-DE" w:eastAsia="de-DE"/>
        </w:rPr>
        <w:pict>
          <v:shape id="Grafik 4" o:spid="_x0000_i1028" type="#_x0000_t75" style="width:453.75pt;height:272.25pt;visibility:visible">
            <v:imagedata r:id="rId9" o:title=""/>
          </v:shape>
        </w:pict>
      </w:r>
    </w:p>
    <w:p w:rsidR="00136316" w:rsidRDefault="00136316" w:rsidP="00065C19"/>
    <w:p w:rsidR="00136316" w:rsidRDefault="00136316" w:rsidP="00065C19"/>
    <w:p w:rsidR="00136316" w:rsidRDefault="00136316" w:rsidP="00065C19">
      <w:r>
        <w:t>Gleichstrommotor escap:  Ifet, Ilast, Idiode, Umot invert (Udrain)</w:t>
      </w:r>
    </w:p>
    <w:p w:rsidR="00136316" w:rsidRDefault="00136316" w:rsidP="00065C19">
      <w:r w:rsidRPr="00B757AF">
        <w:rPr>
          <w:noProof/>
          <w:lang w:val="de-DE" w:eastAsia="de-DE"/>
        </w:rPr>
        <w:pict>
          <v:shape id="Grafik 5" o:spid="_x0000_i1029" type="#_x0000_t75" style="width:453.75pt;height:272.25pt;visibility:visible">
            <v:imagedata r:id="rId10" o:title=""/>
          </v:shape>
        </w:pict>
      </w:r>
    </w:p>
    <w:p w:rsidR="00136316" w:rsidRDefault="00136316" w:rsidP="00065C19"/>
    <w:p w:rsidR="00136316" w:rsidRDefault="00136316" w:rsidP="00065C19">
      <w:r>
        <w:t>Escap GM: Ifet, Iges, Idiode, Umot invertiert (Udrain)</w:t>
      </w:r>
    </w:p>
    <w:p w:rsidR="00136316" w:rsidRDefault="00136316" w:rsidP="00065C19">
      <w:r w:rsidRPr="00B757AF">
        <w:rPr>
          <w:noProof/>
          <w:lang w:val="de-DE" w:eastAsia="de-DE"/>
        </w:rPr>
        <w:pict>
          <v:shape id="Grafik 6" o:spid="_x0000_i1030" type="#_x0000_t75" style="width:453.75pt;height:272.25pt;visibility:visible">
            <v:imagedata r:id="rId11" o:title=""/>
          </v:shape>
        </w:pict>
      </w:r>
    </w:p>
    <w:p w:rsidR="00136316" w:rsidRDefault="00136316" w:rsidP="00065C19"/>
    <w:p w:rsidR="00136316" w:rsidRDefault="00136316" w:rsidP="00065C19"/>
    <w:p w:rsidR="00136316" w:rsidRDefault="00136316" w:rsidP="00065C19"/>
    <w:p w:rsidR="00136316" w:rsidRDefault="00136316" w:rsidP="00065C19"/>
    <w:p w:rsidR="00136316" w:rsidRDefault="00136316" w:rsidP="00065C19">
      <w:r>
        <w:t>Ohmsche Last: UfunGen, Ig, ULast, Ilast</w:t>
      </w:r>
    </w:p>
    <w:p w:rsidR="00136316" w:rsidRDefault="00136316" w:rsidP="00065C19">
      <w:r w:rsidRPr="00B757AF">
        <w:rPr>
          <w:noProof/>
          <w:lang w:val="de-DE" w:eastAsia="de-DE"/>
        </w:rPr>
        <w:pict>
          <v:shape id="Grafik 7" o:spid="_x0000_i1031" type="#_x0000_t75" style="width:453.75pt;height:272.25pt;visibility:visible">
            <v:imagedata r:id="rId12" o:title=""/>
          </v:shape>
        </w:pict>
      </w:r>
    </w:p>
    <w:p w:rsidR="00136316" w:rsidRDefault="00136316" w:rsidP="00065C19"/>
    <w:p w:rsidR="00136316" w:rsidRPr="00D326BD" w:rsidRDefault="00136316" w:rsidP="00065C19">
      <w:pPr>
        <w:rPr>
          <w:lang w:val="en-GB"/>
        </w:rPr>
      </w:pPr>
      <w:r w:rsidRPr="00D326BD">
        <w:rPr>
          <w:lang w:val="en-GB"/>
        </w:rPr>
        <w:t>Escap: Ug, Umot invert, ILast, Idiode</w:t>
      </w:r>
    </w:p>
    <w:p w:rsidR="00136316" w:rsidRDefault="00136316" w:rsidP="00065C19">
      <w:r w:rsidRPr="00B757AF">
        <w:rPr>
          <w:noProof/>
          <w:lang w:val="de-DE" w:eastAsia="de-DE"/>
        </w:rPr>
        <w:pict>
          <v:shape id="Grafik 8" o:spid="_x0000_i1032" type="#_x0000_t75" style="width:453.75pt;height:272.25pt;visibility:visible">
            <v:imagedata r:id="rId13" o:title=""/>
          </v:shape>
        </w:pict>
      </w:r>
    </w:p>
    <w:p w:rsidR="00136316" w:rsidRDefault="00136316" w:rsidP="00065C19"/>
    <w:p w:rsidR="00136316" w:rsidRDefault="00136316" w:rsidP="00065C19"/>
    <w:p w:rsidR="00136316" w:rsidRDefault="00136316" w:rsidP="00065C19"/>
    <w:p w:rsidR="00136316" w:rsidRDefault="00136316" w:rsidP="00065C19"/>
    <w:p w:rsidR="00136316" w:rsidRPr="00D326BD" w:rsidRDefault="00136316" w:rsidP="00065C19">
      <w:pPr>
        <w:rPr>
          <w:lang w:val="en-GB"/>
        </w:rPr>
      </w:pPr>
      <w:r w:rsidRPr="00D326BD">
        <w:rPr>
          <w:lang w:val="en-GB"/>
        </w:rPr>
        <w:t>Escap: Umot invert, Ifet, Ilast, Idiode,</w:t>
      </w:r>
    </w:p>
    <w:p w:rsidR="00136316" w:rsidRDefault="00136316" w:rsidP="00065C19">
      <w:r w:rsidRPr="00B757AF">
        <w:rPr>
          <w:noProof/>
          <w:lang w:val="de-DE" w:eastAsia="de-DE"/>
        </w:rPr>
        <w:pict>
          <v:shape id="Grafik 9" o:spid="_x0000_i1033" type="#_x0000_t75" style="width:453.75pt;height:272.25pt;visibility:visible">
            <v:imagedata r:id="rId14" o:title=""/>
          </v:shape>
        </w:pict>
      </w:r>
    </w:p>
    <w:p w:rsidR="00136316" w:rsidRDefault="00136316" w:rsidP="00065C19">
      <w:r>
        <w:t>L-Ausschaltvorgang: Udrain, Ug, Ifet(türkis),Idiode(gelb)</w:t>
      </w:r>
    </w:p>
    <w:p w:rsidR="00136316" w:rsidRDefault="00136316" w:rsidP="00065C19">
      <w:bookmarkStart w:id="0" w:name="_GoBack"/>
      <w:bookmarkEnd w:id="0"/>
      <w:r w:rsidRPr="00B757AF">
        <w:rPr>
          <w:noProof/>
          <w:lang w:val="de-DE" w:eastAsia="de-DE"/>
        </w:rPr>
        <w:pict>
          <v:shape id="Grafik 57" o:spid="_x0000_i1034" type="#_x0000_t75" style="width:453.75pt;height:272.25pt;visibility:visible">
            <v:imagedata r:id="rId15" o:title=""/>
          </v:shape>
        </w:pict>
      </w:r>
    </w:p>
    <w:p w:rsidR="00136316" w:rsidRDefault="00136316" w:rsidP="00065C19"/>
    <w:p w:rsidR="00136316" w:rsidRDefault="00136316" w:rsidP="00065C19"/>
    <w:p w:rsidR="00136316" w:rsidRDefault="00136316" w:rsidP="00065C19"/>
    <w:p w:rsidR="00136316" w:rsidRDefault="00136316" w:rsidP="00065C19"/>
    <w:p w:rsidR="00136316" w:rsidRDefault="00136316" w:rsidP="00065C19"/>
    <w:p w:rsidR="00136316" w:rsidRDefault="00136316" w:rsidP="007C16DC">
      <w:r>
        <w:t>L-Ausschaltvorgang(links) u.Einschaltvorgang(rechts): Udrain, Ug, Ifet(türkis),Idiode(gelb)</w:t>
      </w:r>
    </w:p>
    <w:p w:rsidR="00136316" w:rsidRDefault="00136316" w:rsidP="00065C19">
      <w:r w:rsidRPr="00B757AF">
        <w:rPr>
          <w:noProof/>
          <w:lang w:val="de-DE" w:eastAsia="de-DE"/>
        </w:rPr>
        <w:pict>
          <v:shape id="Grafik 58" o:spid="_x0000_i1035" type="#_x0000_t75" style="width:453.75pt;height:272.25pt;visibility:visible">
            <v:imagedata r:id="rId16" o:title=""/>
          </v:shape>
        </w:pict>
      </w:r>
    </w:p>
    <w:p w:rsidR="00136316" w:rsidRDefault="00136316" w:rsidP="00065C19"/>
    <w:p w:rsidR="00136316" w:rsidRDefault="00136316" w:rsidP="00065C19"/>
    <w:p w:rsidR="00136316" w:rsidRDefault="00136316" w:rsidP="00065C19"/>
    <w:p w:rsidR="00136316" w:rsidRDefault="00136316" w:rsidP="00065C19"/>
    <w:p w:rsidR="00136316" w:rsidRDefault="00136316" w:rsidP="00065C19"/>
    <w:p w:rsidR="00136316" w:rsidRDefault="00136316" w:rsidP="00065C19"/>
    <w:p w:rsidR="00136316" w:rsidRDefault="00136316" w:rsidP="00065C19"/>
    <w:p w:rsidR="00136316" w:rsidRDefault="00136316" w:rsidP="00065C19"/>
    <w:p w:rsidR="00136316" w:rsidRDefault="00136316" w:rsidP="00065C19"/>
    <w:p w:rsidR="00136316" w:rsidRDefault="00136316" w:rsidP="00065C19"/>
    <w:sectPr w:rsidR="00136316" w:rsidSect="001046A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36316" w:rsidRDefault="00136316" w:rsidP="00065C19">
      <w:pPr>
        <w:spacing w:after="0" w:line="240" w:lineRule="auto"/>
      </w:pPr>
      <w:r>
        <w:separator/>
      </w:r>
    </w:p>
  </w:endnote>
  <w:endnote w:type="continuationSeparator" w:id="1">
    <w:p w:rsidR="00136316" w:rsidRDefault="00136316" w:rsidP="00065C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36316" w:rsidRDefault="00136316" w:rsidP="00065C19">
      <w:pPr>
        <w:spacing w:after="0" w:line="240" w:lineRule="auto"/>
      </w:pPr>
      <w:r>
        <w:separator/>
      </w:r>
    </w:p>
  </w:footnote>
  <w:footnote w:type="continuationSeparator" w:id="1">
    <w:p w:rsidR="00136316" w:rsidRDefault="00136316" w:rsidP="00065C1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embedSystemFonts/>
  <w:defaultTabStop w:val="708"/>
  <w:hyphenationZone w:val="425"/>
  <w:doNotHyphenateCaps/>
  <w:drawingGridHorizontalSpacing w:val="17"/>
  <w:drawingGridVerticalSpacing w:val="17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78533C"/>
    <w:rsid w:val="00065C19"/>
    <w:rsid w:val="001046A3"/>
    <w:rsid w:val="00105BC4"/>
    <w:rsid w:val="00136316"/>
    <w:rsid w:val="00185F6B"/>
    <w:rsid w:val="001F3E9E"/>
    <w:rsid w:val="00223AA4"/>
    <w:rsid w:val="002420A5"/>
    <w:rsid w:val="00274CBE"/>
    <w:rsid w:val="004F1148"/>
    <w:rsid w:val="00500C2A"/>
    <w:rsid w:val="00641018"/>
    <w:rsid w:val="00710D11"/>
    <w:rsid w:val="0078533C"/>
    <w:rsid w:val="007C16DC"/>
    <w:rsid w:val="00A200BC"/>
    <w:rsid w:val="00AB0CBF"/>
    <w:rsid w:val="00AE7975"/>
    <w:rsid w:val="00B60B72"/>
    <w:rsid w:val="00B757AF"/>
    <w:rsid w:val="00D121E0"/>
    <w:rsid w:val="00D326BD"/>
    <w:rsid w:val="00DD5F02"/>
    <w:rsid w:val="00DE626C"/>
    <w:rsid w:val="00DF6228"/>
    <w:rsid w:val="00E8534D"/>
    <w:rsid w:val="00F10D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7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de-DE" w:eastAsia="de-DE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46A3"/>
    <w:pPr>
      <w:spacing w:after="160" w:line="259" w:lineRule="auto"/>
    </w:pPr>
    <w:rPr>
      <w:rFonts w:cs="Calibri"/>
      <w:lang w:val="de-AT" w:eastAsia="en-US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065C1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065C19"/>
  </w:style>
  <w:style w:type="paragraph" w:styleId="Footer">
    <w:name w:val="footer"/>
    <w:basedOn w:val="Normal"/>
    <w:link w:val="FooterChar"/>
    <w:uiPriority w:val="99"/>
    <w:rsid w:val="00065C1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065C1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Pages>6</Pages>
  <Words>153</Words>
  <Characters>964</Characters>
  <Application>Microsoft Office Outlook</Application>
  <DocSecurity>0</DocSecurity>
  <Lines>0</Lines>
  <Paragraphs>0</Paragraphs>
  <ScaleCrop>false</ScaleCrop>
  <Company>htl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 STÜTTLER</dc:creator>
  <cp:keywords/>
  <dc:description/>
  <cp:lastModifiedBy>pc</cp:lastModifiedBy>
  <cp:revision>8</cp:revision>
  <dcterms:created xsi:type="dcterms:W3CDTF">2017-09-20T15:40:00Z</dcterms:created>
  <dcterms:modified xsi:type="dcterms:W3CDTF">2018-02-24T10:14:00Z</dcterms:modified>
</cp:coreProperties>
</file>